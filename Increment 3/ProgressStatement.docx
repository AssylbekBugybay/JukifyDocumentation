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1071F" w14:textId="4A1C0706" w:rsidR="002B4085" w:rsidRPr="006A75E1" w:rsidRDefault="00B3588A" w:rsidP="00B3588A">
      <w:pPr>
        <w:pStyle w:val="Titel"/>
        <w:rPr>
          <w:sz w:val="22"/>
          <w:szCs w:val="22"/>
        </w:rPr>
      </w:pPr>
      <w:r w:rsidRPr="006A75E1">
        <w:rPr>
          <w:sz w:val="22"/>
          <w:szCs w:val="22"/>
        </w:rPr>
        <w:t xml:space="preserve">Jukify Progress Statement – Increment </w:t>
      </w:r>
      <w:r w:rsidR="007D4FFA">
        <w:rPr>
          <w:sz w:val="22"/>
          <w:szCs w:val="22"/>
        </w:rPr>
        <w:t>3</w:t>
      </w:r>
    </w:p>
    <w:p w14:paraId="1742F56E" w14:textId="7EE7B080" w:rsidR="006357D3" w:rsidRPr="006A75E1" w:rsidRDefault="006357D3" w:rsidP="006357D3">
      <w:pPr>
        <w:pStyle w:val="berschrift1"/>
        <w:rPr>
          <w:sz w:val="22"/>
          <w:szCs w:val="22"/>
        </w:rPr>
      </w:pPr>
      <w:r w:rsidRPr="006A75E1">
        <w:rPr>
          <w:sz w:val="22"/>
          <w:szCs w:val="22"/>
        </w:rPr>
        <w:t>Progress description</w:t>
      </w:r>
    </w:p>
    <w:p w14:paraId="6DC5F5E4" w14:textId="507A98C0" w:rsidR="006357D3" w:rsidRDefault="00536231" w:rsidP="006357D3">
      <w:pPr>
        <w:pStyle w:val="berschrift2"/>
        <w:rPr>
          <w:sz w:val="22"/>
          <w:szCs w:val="22"/>
        </w:rPr>
      </w:pPr>
      <w:r w:rsidRPr="006A75E1">
        <w:rPr>
          <w:sz w:val="22"/>
          <w:szCs w:val="22"/>
        </w:rPr>
        <w:t>Frontend app</w:t>
      </w:r>
    </w:p>
    <w:p w14:paraId="1257A5DB" w14:textId="7C17ED48" w:rsidR="001B197C" w:rsidRDefault="007D4FFA" w:rsidP="007D4FFA">
      <w:pPr>
        <w:pStyle w:val="Listenabsatz"/>
        <w:numPr>
          <w:ilvl w:val="0"/>
          <w:numId w:val="40"/>
        </w:numPr>
      </w:pPr>
      <w:r>
        <w:t>Further functionality added</w:t>
      </w:r>
    </w:p>
    <w:p w14:paraId="3CF6D0A1" w14:textId="6EE890E1" w:rsidR="007D4FFA" w:rsidRDefault="007D4FFA" w:rsidP="007D4FFA">
      <w:pPr>
        <w:pStyle w:val="Listenabsatz"/>
        <w:numPr>
          <w:ilvl w:val="1"/>
          <w:numId w:val="40"/>
        </w:numPr>
      </w:pPr>
      <w:r>
        <w:t>Join party</w:t>
      </w:r>
    </w:p>
    <w:p w14:paraId="4DB126A0" w14:textId="2E5E5752" w:rsidR="007D4FFA" w:rsidRDefault="007D4FFA" w:rsidP="007D4FFA">
      <w:pPr>
        <w:pStyle w:val="Listenabsatz"/>
        <w:numPr>
          <w:ilvl w:val="1"/>
          <w:numId w:val="40"/>
        </w:numPr>
      </w:pPr>
      <w:r>
        <w:t>Search song</w:t>
      </w:r>
    </w:p>
    <w:p w14:paraId="630EB347" w14:textId="00A08690" w:rsidR="00D37466" w:rsidRDefault="007D4FFA" w:rsidP="007D4FFA">
      <w:pPr>
        <w:pStyle w:val="Listenabsatz"/>
        <w:numPr>
          <w:ilvl w:val="1"/>
          <w:numId w:val="40"/>
        </w:numPr>
      </w:pPr>
      <w:r>
        <w:t>Add song</w:t>
      </w:r>
    </w:p>
    <w:p w14:paraId="1C0F8618" w14:textId="48227EA8" w:rsidR="00304526" w:rsidRDefault="007662AD" w:rsidP="007D4FFA">
      <w:pPr>
        <w:pStyle w:val="Listenabsatz"/>
        <w:numPr>
          <w:ilvl w:val="1"/>
          <w:numId w:val="40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54A18B" wp14:editId="391457A6">
            <wp:simplePos x="0" y="0"/>
            <wp:positionH relativeFrom="column">
              <wp:posOffset>-744106</wp:posOffset>
            </wp:positionH>
            <wp:positionV relativeFrom="paragraph">
              <wp:posOffset>240353</wp:posOffset>
            </wp:positionV>
            <wp:extent cx="5732060" cy="3582538"/>
            <wp:effectExtent l="0" t="0" r="2540" b="0"/>
            <wp:wrapNone/>
            <wp:docPr id="2" name="Grafik 2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Monitor, Bildschirm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60" cy="3582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526">
        <w:t>QR Codes</w:t>
      </w:r>
    </w:p>
    <w:p w14:paraId="13220A4D" w14:textId="7B0C2AA6" w:rsidR="007662AD" w:rsidRDefault="007662AD" w:rsidP="007662AD">
      <w:r>
        <w:rPr>
          <w:noProof/>
        </w:rPr>
        <w:drawing>
          <wp:anchor distT="0" distB="0" distL="114300" distR="114300" simplePos="0" relativeHeight="251658240" behindDoc="0" locked="0" layoutInCell="1" allowOverlap="1" wp14:anchorId="664E296C" wp14:editId="765C42F3">
            <wp:simplePos x="0" y="0"/>
            <wp:positionH relativeFrom="page">
              <wp:posOffset>5966621</wp:posOffset>
            </wp:positionH>
            <wp:positionV relativeFrom="paragraph">
              <wp:posOffset>67310</wp:posOffset>
            </wp:positionV>
            <wp:extent cx="1799007" cy="3630304"/>
            <wp:effectExtent l="0" t="0" r="0" b="825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07" cy="3630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A17DD" w14:textId="12E1DE64" w:rsidR="007662AD" w:rsidRDefault="007662AD" w:rsidP="007662AD"/>
    <w:p w14:paraId="09FF8820" w14:textId="77777777" w:rsidR="007662AD" w:rsidRDefault="007662AD" w:rsidP="007662AD"/>
    <w:p w14:paraId="13FF3C48" w14:textId="61FE7CF2" w:rsidR="007662AD" w:rsidRDefault="007662AD" w:rsidP="007662AD"/>
    <w:p w14:paraId="687D45FE" w14:textId="1EA423C0" w:rsidR="007662AD" w:rsidRDefault="007662AD" w:rsidP="007662AD"/>
    <w:p w14:paraId="0ED45F79" w14:textId="3C84145B" w:rsidR="007662AD" w:rsidRDefault="007662AD" w:rsidP="007662AD"/>
    <w:p w14:paraId="5C542384" w14:textId="617F7E52" w:rsidR="007662AD" w:rsidRDefault="007662AD" w:rsidP="007662AD"/>
    <w:p w14:paraId="08EBBD3D" w14:textId="28231A27" w:rsidR="007662AD" w:rsidRDefault="007662AD" w:rsidP="007662AD"/>
    <w:p w14:paraId="3E0C257C" w14:textId="19620808" w:rsidR="007662AD" w:rsidRDefault="007662AD" w:rsidP="007662AD"/>
    <w:p w14:paraId="66B71C71" w14:textId="0963D4F3" w:rsidR="007662AD" w:rsidRDefault="007662AD" w:rsidP="007662AD"/>
    <w:p w14:paraId="1BF34B8D" w14:textId="672BDBEF" w:rsidR="007662AD" w:rsidRDefault="007662AD" w:rsidP="007662AD"/>
    <w:p w14:paraId="04ACE4E8" w14:textId="1C8A1706" w:rsidR="007662AD" w:rsidRDefault="007662AD" w:rsidP="007662AD"/>
    <w:p w14:paraId="71C672EC" w14:textId="6533CB88" w:rsidR="007662AD" w:rsidRDefault="007662AD" w:rsidP="007662AD"/>
    <w:p w14:paraId="0F140DBB" w14:textId="0F5F72F0" w:rsidR="007662AD" w:rsidRDefault="007662AD" w:rsidP="007662AD"/>
    <w:p w14:paraId="5BC916E9" w14:textId="6A50C07A" w:rsidR="007662AD" w:rsidRDefault="007662AD" w:rsidP="007662AD"/>
    <w:p w14:paraId="040DB113" w14:textId="18D8A99E" w:rsidR="007662AD" w:rsidRDefault="007662AD" w:rsidP="007662AD"/>
    <w:p w14:paraId="17E7D08F" w14:textId="3338C595" w:rsidR="007662AD" w:rsidRDefault="007662AD" w:rsidP="007662AD"/>
    <w:p w14:paraId="2400B17C" w14:textId="49A5990B" w:rsidR="007662AD" w:rsidRDefault="007662AD" w:rsidP="007662AD"/>
    <w:p w14:paraId="70ED2145" w14:textId="542251F2" w:rsidR="007662AD" w:rsidRDefault="007662AD" w:rsidP="007662AD"/>
    <w:p w14:paraId="43AE90BF" w14:textId="7901FE48" w:rsidR="007662AD" w:rsidRDefault="007662AD" w:rsidP="007662AD"/>
    <w:p w14:paraId="175012AA" w14:textId="75E8C997" w:rsidR="007662AD" w:rsidRDefault="007662AD" w:rsidP="007662AD"/>
    <w:p w14:paraId="7E8A8AC8" w14:textId="23FB0E46" w:rsidR="007662AD" w:rsidRDefault="007662AD" w:rsidP="007662AD"/>
    <w:p w14:paraId="715F5165" w14:textId="70C271D8" w:rsidR="007662AD" w:rsidRDefault="007662AD" w:rsidP="007662AD"/>
    <w:p w14:paraId="6E9669DF" w14:textId="77777777" w:rsidR="007662AD" w:rsidRDefault="007662AD" w:rsidP="007662AD"/>
    <w:p w14:paraId="0E1DAC17" w14:textId="59F2871D" w:rsidR="00F35409" w:rsidRDefault="00F35409" w:rsidP="00F35409"/>
    <w:p w14:paraId="59CA3087" w14:textId="1CCD213C" w:rsidR="007662AD" w:rsidRDefault="007662AD" w:rsidP="007662AD">
      <w:pPr>
        <w:jc w:val="center"/>
      </w:pPr>
    </w:p>
    <w:p w14:paraId="0480C940" w14:textId="616F9CAF" w:rsidR="007662AD" w:rsidRDefault="007662AD" w:rsidP="007662AD">
      <w:pPr>
        <w:jc w:val="center"/>
      </w:pPr>
    </w:p>
    <w:p w14:paraId="11DACA22" w14:textId="118924B0" w:rsidR="007662AD" w:rsidRDefault="007662AD" w:rsidP="007662AD">
      <w:pPr>
        <w:jc w:val="center"/>
      </w:pPr>
    </w:p>
    <w:p w14:paraId="55513F77" w14:textId="28FC95AB" w:rsidR="007662AD" w:rsidRDefault="007662AD" w:rsidP="007662AD">
      <w:pPr>
        <w:jc w:val="center"/>
      </w:pPr>
    </w:p>
    <w:p w14:paraId="7D068800" w14:textId="7E9C61C1" w:rsidR="007662AD" w:rsidRDefault="007662AD" w:rsidP="007662AD">
      <w:pPr>
        <w:jc w:val="center"/>
      </w:pPr>
    </w:p>
    <w:p w14:paraId="505F2FC2" w14:textId="6EB80F0C" w:rsidR="007662AD" w:rsidRDefault="007662AD" w:rsidP="007662AD">
      <w:pPr>
        <w:jc w:val="center"/>
      </w:pPr>
    </w:p>
    <w:p w14:paraId="26263CF1" w14:textId="23FCAD83" w:rsidR="007662AD" w:rsidRDefault="007662AD" w:rsidP="007662AD">
      <w:pPr>
        <w:jc w:val="center"/>
      </w:pPr>
    </w:p>
    <w:p w14:paraId="2F994AC4" w14:textId="26D60251" w:rsidR="007662AD" w:rsidRDefault="007662AD" w:rsidP="007662AD">
      <w:pPr>
        <w:jc w:val="center"/>
      </w:pPr>
    </w:p>
    <w:p w14:paraId="7B23B158" w14:textId="23576798" w:rsidR="007662AD" w:rsidRDefault="007662AD" w:rsidP="007662AD">
      <w:pPr>
        <w:jc w:val="center"/>
      </w:pPr>
    </w:p>
    <w:p w14:paraId="6B2DF7FA" w14:textId="5D8F0FC7" w:rsidR="007662AD" w:rsidRDefault="007662AD" w:rsidP="007662AD">
      <w:pPr>
        <w:jc w:val="center"/>
      </w:pPr>
    </w:p>
    <w:p w14:paraId="545D3D1A" w14:textId="17FDF94C" w:rsidR="007662AD" w:rsidRDefault="007662AD" w:rsidP="007662AD">
      <w:pPr>
        <w:jc w:val="center"/>
      </w:pPr>
    </w:p>
    <w:p w14:paraId="05518CD7" w14:textId="2494B85F" w:rsidR="007662AD" w:rsidRDefault="007662AD" w:rsidP="007662AD">
      <w:pPr>
        <w:jc w:val="center"/>
      </w:pPr>
    </w:p>
    <w:p w14:paraId="7871EB0D" w14:textId="45534A0F" w:rsidR="007662AD" w:rsidRDefault="007662AD" w:rsidP="007662AD">
      <w:pPr>
        <w:jc w:val="center"/>
      </w:pPr>
    </w:p>
    <w:p w14:paraId="274CF080" w14:textId="4DB32A2D" w:rsidR="007662AD" w:rsidRDefault="007662AD" w:rsidP="007662AD">
      <w:pPr>
        <w:jc w:val="center"/>
      </w:pPr>
    </w:p>
    <w:p w14:paraId="6D65EBB8" w14:textId="7A10D6D8" w:rsidR="007662AD" w:rsidRDefault="007662AD" w:rsidP="007662AD">
      <w:pPr>
        <w:jc w:val="center"/>
      </w:pPr>
    </w:p>
    <w:p w14:paraId="730F16F9" w14:textId="24F14E10" w:rsidR="007662AD" w:rsidRDefault="007662AD" w:rsidP="007662AD">
      <w:pPr>
        <w:jc w:val="center"/>
      </w:pPr>
    </w:p>
    <w:p w14:paraId="584C7C2D" w14:textId="0944A550" w:rsidR="007662AD" w:rsidRDefault="007662AD" w:rsidP="007662AD">
      <w:pPr>
        <w:jc w:val="center"/>
      </w:pPr>
    </w:p>
    <w:p w14:paraId="2986B52C" w14:textId="77777777" w:rsidR="007662AD" w:rsidRDefault="007662AD" w:rsidP="007662AD">
      <w:pPr>
        <w:jc w:val="center"/>
      </w:pPr>
    </w:p>
    <w:p w14:paraId="73E98388" w14:textId="7551E9C6" w:rsidR="007D4FFA" w:rsidRDefault="007D4FFA" w:rsidP="007D4FFA">
      <w:pPr>
        <w:pStyle w:val="Listenabsatz"/>
        <w:numPr>
          <w:ilvl w:val="0"/>
          <w:numId w:val="40"/>
        </w:numPr>
      </w:pPr>
      <w:r>
        <w:lastRenderedPageBreak/>
        <w:t>UI Testing through usage of Python click simulator</w:t>
      </w:r>
    </w:p>
    <w:p w14:paraId="6282557A" w14:textId="14FBAA37" w:rsidR="00304526" w:rsidRDefault="00304526" w:rsidP="00304526">
      <w:r>
        <w:rPr>
          <w:noProof/>
        </w:rPr>
        <w:drawing>
          <wp:inline distT="0" distB="0" distL="0" distR="0" wp14:anchorId="15BDAF57" wp14:editId="61C2C011">
            <wp:extent cx="5943600" cy="3376930"/>
            <wp:effectExtent l="0" t="0" r="0" b="0"/>
            <wp:docPr id="1" name="Grafik 1" descr="Ein Bild, das Text, Elektronik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Elektronik, Screensho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E008" w14:textId="62C738BE" w:rsidR="00F3087A" w:rsidRDefault="00F3087A" w:rsidP="00F3087A"/>
    <w:p w14:paraId="7D6BAB50" w14:textId="074F2A84" w:rsidR="0075388B" w:rsidRDefault="003D48D1" w:rsidP="0075388B">
      <w:pPr>
        <w:pStyle w:val="berschrift3"/>
      </w:pPr>
      <w:r>
        <w:t>Next Steps</w:t>
      </w:r>
    </w:p>
    <w:p w14:paraId="02571E11" w14:textId="19BD300C" w:rsidR="0075388B" w:rsidRDefault="00304526" w:rsidP="00193D4A">
      <w:pPr>
        <w:pStyle w:val="Listenabsatz"/>
        <w:numPr>
          <w:ilvl w:val="0"/>
          <w:numId w:val="43"/>
        </w:numPr>
      </w:pPr>
      <w:r>
        <w:t>Further functionality (party history, refresh view of the queue)</w:t>
      </w:r>
    </w:p>
    <w:p w14:paraId="09E8EEA4" w14:textId="4171AFB8" w:rsidR="00CB5F1D" w:rsidRDefault="00CB5F1D" w:rsidP="00193D4A">
      <w:pPr>
        <w:pStyle w:val="Listenabsatz"/>
        <w:numPr>
          <w:ilvl w:val="0"/>
          <w:numId w:val="43"/>
        </w:numPr>
      </w:pPr>
      <w:r>
        <w:t>Documentation</w:t>
      </w:r>
    </w:p>
    <w:p w14:paraId="2619C163" w14:textId="77777777" w:rsidR="00334E32" w:rsidRPr="00334E32" w:rsidRDefault="00334E32" w:rsidP="00334E32">
      <w:pPr>
        <w:pStyle w:val="berschrift2"/>
      </w:pPr>
      <w:r>
        <w:t>Backend</w:t>
      </w:r>
    </w:p>
    <w:p w14:paraId="451CC250" w14:textId="77777777" w:rsidR="00334E32" w:rsidRDefault="00334E32" w:rsidP="00334E32">
      <w:pPr>
        <w:pStyle w:val="Listenabsatz"/>
        <w:numPr>
          <w:ilvl w:val="0"/>
          <w:numId w:val="40"/>
        </w:numPr>
      </w:pPr>
      <w:r>
        <w:t>New calls implemented</w:t>
      </w:r>
    </w:p>
    <w:p w14:paraId="480C5B51" w14:textId="36C80946" w:rsidR="00193D4A" w:rsidRDefault="00193D4A" w:rsidP="00193D4A">
      <w:pPr>
        <w:pStyle w:val="Listenabsatz"/>
        <w:numPr>
          <w:ilvl w:val="1"/>
          <w:numId w:val="40"/>
        </w:numPr>
      </w:pPr>
      <w:r>
        <w:t xml:space="preserve">Includes </w:t>
      </w:r>
      <w:r w:rsidR="009C77C7">
        <w:t>/getQueueList, /frontendTest (for HTTPClient Unit testing, frontend side)</w:t>
      </w:r>
    </w:p>
    <w:p w14:paraId="663E1120" w14:textId="77777777" w:rsidR="009C77C7" w:rsidRDefault="00334E32" w:rsidP="009C77C7">
      <w:pPr>
        <w:pStyle w:val="Listenabsatz"/>
        <w:numPr>
          <w:ilvl w:val="0"/>
          <w:numId w:val="40"/>
        </w:numPr>
      </w:pPr>
      <w:r>
        <w:t xml:space="preserve">Unit tests </w:t>
      </w:r>
      <w:r w:rsidR="009C77C7">
        <w:t>developed</w:t>
      </w:r>
    </w:p>
    <w:p w14:paraId="09C137D3" w14:textId="34E8B57D" w:rsidR="002218BF" w:rsidRDefault="009C77C7" w:rsidP="002218BF">
      <w:pPr>
        <w:pStyle w:val="Listenabsatz"/>
        <w:numPr>
          <w:ilvl w:val="0"/>
          <w:numId w:val="40"/>
        </w:numPr>
      </w:pPr>
      <w:r>
        <w:t>Queue linked list data structure</w:t>
      </w:r>
    </w:p>
    <w:p w14:paraId="3EB4B6CD" w14:textId="35D59B68" w:rsidR="00B95030" w:rsidRDefault="00B95030" w:rsidP="00B95030">
      <w:pPr>
        <w:pStyle w:val="berschrift3"/>
      </w:pPr>
      <w:r>
        <w:t>Next Steps</w:t>
      </w:r>
    </w:p>
    <w:p w14:paraId="5EB7C2D1" w14:textId="47A34381" w:rsidR="00B95030" w:rsidRPr="00B95030" w:rsidRDefault="00B95030" w:rsidP="00B95030">
      <w:pPr>
        <w:pStyle w:val="Listenabsatz"/>
        <w:numPr>
          <w:ilvl w:val="0"/>
          <w:numId w:val="45"/>
        </w:numPr>
      </w:pPr>
      <w:r>
        <w:t>Documentation</w:t>
      </w:r>
    </w:p>
    <w:p w14:paraId="6573C7BF" w14:textId="77777777" w:rsidR="00B95030" w:rsidRPr="00136A8C" w:rsidRDefault="00B95030" w:rsidP="00B95030"/>
    <w:sectPr w:rsidR="00B95030" w:rsidRPr="00136A8C">
      <w:headerReference w:type="default" r:id="rId10"/>
      <w:footerReference w:type="default" r:id="rId11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7E578" w14:textId="77777777" w:rsidR="00904C68" w:rsidRDefault="00904C68">
      <w:pPr>
        <w:spacing w:line="240" w:lineRule="auto"/>
      </w:pPr>
      <w:r>
        <w:separator/>
      </w:r>
    </w:p>
  </w:endnote>
  <w:endnote w:type="continuationSeparator" w:id="0">
    <w:p w14:paraId="3FFA8F9D" w14:textId="77777777" w:rsidR="00904C68" w:rsidRDefault="00904C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685AA7" w14:paraId="2AC72D8E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051ECB" w14:textId="77777777" w:rsidR="00685AA7" w:rsidRDefault="00685AA7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D7B278A" w14:textId="2F635642" w:rsidR="00685AA7" w:rsidRDefault="00685AA7">
          <w:pPr>
            <w:jc w:val="center"/>
          </w:pPr>
          <w:r>
            <w:sym w:font="Symbol" w:char="F0D3"/>
          </w:r>
          <w:r w:rsidR="00904C68">
            <w:fldChar w:fldCharType="begin"/>
          </w:r>
          <w:r w:rsidR="00904C68">
            <w:instrText xml:space="preserve"> DOCPROPERTY "Company"  \* MERGEFORMAT </w:instrText>
          </w:r>
          <w:r w:rsidR="00904C68">
            <w:fldChar w:fldCharType="separate"/>
          </w:r>
          <w:r w:rsidR="00CF3854">
            <w:t>&lt;Company Name&gt;</w:t>
          </w:r>
          <w:r w:rsidR="00904C68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CF3854">
            <w:rPr>
              <w:noProof/>
            </w:rPr>
            <w:t>2022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8A8B225" w14:textId="77777777" w:rsidR="00685AA7" w:rsidRDefault="00685AA7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PAGE </w:instrText>
          </w:r>
          <w:r>
            <w:rPr>
              <w:rStyle w:val="Seitenzahl"/>
            </w:rPr>
            <w:fldChar w:fldCharType="separate"/>
          </w:r>
          <w:r w:rsidR="00F60676">
            <w:rPr>
              <w:rStyle w:val="Seitenzahl"/>
              <w:noProof/>
            </w:rPr>
            <w:t>2</w:t>
          </w:r>
          <w:r>
            <w:rPr>
              <w:rStyle w:val="Seitenzahl"/>
            </w:rPr>
            <w:fldChar w:fldCharType="end"/>
          </w:r>
        </w:p>
      </w:tc>
    </w:tr>
  </w:tbl>
  <w:p w14:paraId="362B5A95" w14:textId="77777777" w:rsidR="00685AA7" w:rsidRDefault="00685AA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577E4" w14:textId="77777777" w:rsidR="00904C68" w:rsidRDefault="00904C68">
      <w:pPr>
        <w:spacing w:line="240" w:lineRule="auto"/>
      </w:pPr>
      <w:r>
        <w:separator/>
      </w:r>
    </w:p>
  </w:footnote>
  <w:footnote w:type="continuationSeparator" w:id="0">
    <w:p w14:paraId="07487A3B" w14:textId="77777777" w:rsidR="00904C68" w:rsidRDefault="00904C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685AA7" w14:paraId="453E9FC6" w14:textId="77777777">
      <w:tc>
        <w:tcPr>
          <w:tcW w:w="6379" w:type="dxa"/>
        </w:tcPr>
        <w:p w14:paraId="71C14A35" w14:textId="1D880794" w:rsidR="00685AA7" w:rsidRDefault="00D96DC6">
          <w:r>
            <w:rPr>
              <w:b/>
            </w:rPr>
            <w:t>Jukify</w:t>
          </w:r>
        </w:p>
      </w:tc>
      <w:tc>
        <w:tcPr>
          <w:tcW w:w="3179" w:type="dxa"/>
        </w:tcPr>
        <w:p w14:paraId="1F48C1C7" w14:textId="77777777" w:rsidR="00685AA7" w:rsidRDefault="00685AA7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685AA7" w14:paraId="0002C957" w14:textId="77777777">
      <w:tc>
        <w:tcPr>
          <w:tcW w:w="6379" w:type="dxa"/>
        </w:tcPr>
        <w:p w14:paraId="0E84366A" w14:textId="64F98AEE" w:rsidR="00685AA7" w:rsidRDefault="00240C6B">
          <w:r>
            <w:t xml:space="preserve">Progress Statement Increment </w:t>
          </w:r>
          <w:r w:rsidR="007D4FFA">
            <w:t>3</w:t>
          </w:r>
        </w:p>
      </w:tc>
      <w:tc>
        <w:tcPr>
          <w:tcW w:w="3179" w:type="dxa"/>
        </w:tcPr>
        <w:p w14:paraId="01283EED" w14:textId="7E476E85" w:rsidR="00685AA7" w:rsidRDefault="00685AA7">
          <w:r>
            <w:t xml:space="preserve">  Date:  </w:t>
          </w:r>
          <w:r w:rsidR="007D4FFA">
            <w:t>07</w:t>
          </w:r>
          <w:r w:rsidR="00D96DC6">
            <w:t>.</w:t>
          </w:r>
          <w:r w:rsidR="007D4FFA">
            <w:t>01</w:t>
          </w:r>
          <w:r w:rsidR="00D96DC6">
            <w:t>.202</w:t>
          </w:r>
          <w:r w:rsidR="007D4FFA">
            <w:t>2</w:t>
          </w:r>
        </w:p>
      </w:tc>
    </w:tr>
  </w:tbl>
  <w:p w14:paraId="05F2CDC6" w14:textId="77777777" w:rsidR="00685AA7" w:rsidRDefault="00685AA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381113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63E1E3D"/>
    <w:multiLevelType w:val="hybridMultilevel"/>
    <w:tmpl w:val="911A198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7670B1D"/>
    <w:multiLevelType w:val="hybridMultilevel"/>
    <w:tmpl w:val="1FC2CE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9993A1B"/>
    <w:multiLevelType w:val="hybridMultilevel"/>
    <w:tmpl w:val="BCF0B4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6767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4C722DA"/>
    <w:multiLevelType w:val="multilevel"/>
    <w:tmpl w:val="79C6FC5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25B671F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7DF582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98C0069"/>
    <w:multiLevelType w:val="hybridMultilevel"/>
    <w:tmpl w:val="28E8AA08"/>
    <w:lvl w:ilvl="0" w:tplc="B8D2CB5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51465E0"/>
    <w:multiLevelType w:val="hybridMultilevel"/>
    <w:tmpl w:val="0BD8D8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611D9A"/>
    <w:multiLevelType w:val="hybridMultilevel"/>
    <w:tmpl w:val="927AD9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AB94EDC"/>
    <w:multiLevelType w:val="hybridMultilevel"/>
    <w:tmpl w:val="0CDCC1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861B9A"/>
    <w:multiLevelType w:val="hybridMultilevel"/>
    <w:tmpl w:val="40E02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3D0C9A"/>
    <w:multiLevelType w:val="hybridMultilevel"/>
    <w:tmpl w:val="442E13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9F314B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AC15BBE"/>
    <w:multiLevelType w:val="hybridMultilevel"/>
    <w:tmpl w:val="AF7836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5A5314"/>
    <w:multiLevelType w:val="hybridMultilevel"/>
    <w:tmpl w:val="E02A3C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843113"/>
    <w:multiLevelType w:val="hybridMultilevel"/>
    <w:tmpl w:val="CA301D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12522"/>
    <w:multiLevelType w:val="hybridMultilevel"/>
    <w:tmpl w:val="692646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7235F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67D479C6"/>
    <w:multiLevelType w:val="hybridMultilevel"/>
    <w:tmpl w:val="EE48F1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9D48DF"/>
    <w:multiLevelType w:val="hybridMultilevel"/>
    <w:tmpl w:val="B70609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0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1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2" w15:restartNumberingAfterBreak="0">
    <w:nsid w:val="7C9362FF"/>
    <w:multiLevelType w:val="hybridMultilevel"/>
    <w:tmpl w:val="23B07F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8D3659"/>
    <w:multiLevelType w:val="hybridMultilevel"/>
    <w:tmpl w:val="90B4BC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3"/>
  </w:num>
  <w:num w:numId="4">
    <w:abstractNumId w:val="17"/>
  </w:num>
  <w:num w:numId="5">
    <w:abstractNumId w:val="41"/>
  </w:num>
  <w:num w:numId="6">
    <w:abstractNumId w:val="28"/>
  </w:num>
  <w:num w:numId="7">
    <w:abstractNumId w:val="27"/>
  </w:num>
  <w:num w:numId="8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9">
    <w:abstractNumId w:val="2"/>
  </w:num>
  <w:num w:numId="10">
    <w:abstractNumId w:val="40"/>
  </w:num>
  <w:num w:numId="11">
    <w:abstractNumId w:val="5"/>
  </w:num>
  <w:num w:numId="12">
    <w:abstractNumId w:val="18"/>
  </w:num>
  <w:num w:numId="13">
    <w:abstractNumId w:val="16"/>
  </w:num>
  <w:num w:numId="14">
    <w:abstractNumId w:val="39"/>
  </w:num>
  <w:num w:numId="15">
    <w:abstractNumId w:val="15"/>
  </w:num>
  <w:num w:numId="16">
    <w:abstractNumId w:val="7"/>
  </w:num>
  <w:num w:numId="17">
    <w:abstractNumId w:val="38"/>
  </w:num>
  <w:num w:numId="18">
    <w:abstractNumId w:val="23"/>
  </w:num>
  <w:num w:numId="19">
    <w:abstractNumId w:val="9"/>
  </w:num>
  <w:num w:numId="20">
    <w:abstractNumId w:val="20"/>
  </w:num>
  <w:num w:numId="21">
    <w:abstractNumId w:val="14"/>
  </w:num>
  <w:num w:numId="22">
    <w:abstractNumId w:val="37"/>
  </w:num>
  <w:num w:numId="23">
    <w:abstractNumId w:val="13"/>
  </w:num>
  <w:num w:numId="24">
    <w:abstractNumId w:val="12"/>
  </w:num>
  <w:num w:numId="25">
    <w:abstractNumId w:val="10"/>
  </w:num>
  <w:num w:numId="26">
    <w:abstractNumId w:val="29"/>
  </w:num>
  <w:num w:numId="27">
    <w:abstractNumId w:val="34"/>
  </w:num>
  <w:num w:numId="28">
    <w:abstractNumId w:val="42"/>
  </w:num>
  <w:num w:numId="29">
    <w:abstractNumId w:val="19"/>
  </w:num>
  <w:num w:numId="30">
    <w:abstractNumId w:val="11"/>
  </w:num>
  <w:num w:numId="31">
    <w:abstractNumId w:val="6"/>
  </w:num>
  <w:num w:numId="32">
    <w:abstractNumId w:val="8"/>
  </w:num>
  <w:num w:numId="33">
    <w:abstractNumId w:val="30"/>
  </w:num>
  <w:num w:numId="34">
    <w:abstractNumId w:val="21"/>
  </w:num>
  <w:num w:numId="35">
    <w:abstractNumId w:val="35"/>
  </w:num>
  <w:num w:numId="36">
    <w:abstractNumId w:val="26"/>
  </w:num>
  <w:num w:numId="37">
    <w:abstractNumId w:val="22"/>
  </w:num>
  <w:num w:numId="38">
    <w:abstractNumId w:val="33"/>
  </w:num>
  <w:num w:numId="39">
    <w:abstractNumId w:val="43"/>
  </w:num>
  <w:num w:numId="40">
    <w:abstractNumId w:val="31"/>
  </w:num>
  <w:num w:numId="41">
    <w:abstractNumId w:val="4"/>
  </w:num>
  <w:num w:numId="42">
    <w:abstractNumId w:val="36"/>
  </w:num>
  <w:num w:numId="43">
    <w:abstractNumId w:val="25"/>
  </w:num>
  <w:num w:numId="44">
    <w:abstractNumId w:val="32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676"/>
    <w:rsid w:val="000B7798"/>
    <w:rsid w:val="000E7A21"/>
    <w:rsid w:val="00136A8C"/>
    <w:rsid w:val="0013791C"/>
    <w:rsid w:val="00193D4A"/>
    <w:rsid w:val="0019590E"/>
    <w:rsid w:val="001B197C"/>
    <w:rsid w:val="001D124D"/>
    <w:rsid w:val="001F0168"/>
    <w:rsid w:val="001F15F7"/>
    <w:rsid w:val="0020057A"/>
    <w:rsid w:val="00201A60"/>
    <w:rsid w:val="002218BF"/>
    <w:rsid w:val="00240C6B"/>
    <w:rsid w:val="00270739"/>
    <w:rsid w:val="00287A4C"/>
    <w:rsid w:val="002B4085"/>
    <w:rsid w:val="002F622E"/>
    <w:rsid w:val="00304526"/>
    <w:rsid w:val="00311FB9"/>
    <w:rsid w:val="00334E32"/>
    <w:rsid w:val="00375A4A"/>
    <w:rsid w:val="003D48D1"/>
    <w:rsid w:val="00416FFE"/>
    <w:rsid w:val="00430390"/>
    <w:rsid w:val="0043053A"/>
    <w:rsid w:val="00431213"/>
    <w:rsid w:val="004337CB"/>
    <w:rsid w:val="00483722"/>
    <w:rsid w:val="004A50EB"/>
    <w:rsid w:val="004C58A5"/>
    <w:rsid w:val="004D1F89"/>
    <w:rsid w:val="0052614A"/>
    <w:rsid w:val="00536231"/>
    <w:rsid w:val="005841B9"/>
    <w:rsid w:val="00601658"/>
    <w:rsid w:val="006357D3"/>
    <w:rsid w:val="00680EA0"/>
    <w:rsid w:val="00685AA7"/>
    <w:rsid w:val="00687A7A"/>
    <w:rsid w:val="006A26AD"/>
    <w:rsid w:val="006A75E1"/>
    <w:rsid w:val="006B1067"/>
    <w:rsid w:val="007031C2"/>
    <w:rsid w:val="007044FF"/>
    <w:rsid w:val="00705B1B"/>
    <w:rsid w:val="00716526"/>
    <w:rsid w:val="0075388B"/>
    <w:rsid w:val="007543CE"/>
    <w:rsid w:val="007662AD"/>
    <w:rsid w:val="00774A6D"/>
    <w:rsid w:val="007767F9"/>
    <w:rsid w:val="00782B41"/>
    <w:rsid w:val="00791904"/>
    <w:rsid w:val="0079646D"/>
    <w:rsid w:val="007A7523"/>
    <w:rsid w:val="007D4FFA"/>
    <w:rsid w:val="007D5EBE"/>
    <w:rsid w:val="007F0A41"/>
    <w:rsid w:val="007F1DFF"/>
    <w:rsid w:val="007F27F1"/>
    <w:rsid w:val="00816C1B"/>
    <w:rsid w:val="008E70F2"/>
    <w:rsid w:val="008F2E6E"/>
    <w:rsid w:val="00902E49"/>
    <w:rsid w:val="00904C68"/>
    <w:rsid w:val="009A7828"/>
    <w:rsid w:val="009C77C7"/>
    <w:rsid w:val="009D243B"/>
    <w:rsid w:val="00A13A30"/>
    <w:rsid w:val="00AC17B3"/>
    <w:rsid w:val="00AE4979"/>
    <w:rsid w:val="00B07A19"/>
    <w:rsid w:val="00B3588A"/>
    <w:rsid w:val="00B50E26"/>
    <w:rsid w:val="00B60052"/>
    <w:rsid w:val="00B95030"/>
    <w:rsid w:val="00BE5737"/>
    <w:rsid w:val="00BF5DC2"/>
    <w:rsid w:val="00C03C4B"/>
    <w:rsid w:val="00C6261C"/>
    <w:rsid w:val="00C6284E"/>
    <w:rsid w:val="00CA1781"/>
    <w:rsid w:val="00CB5F1D"/>
    <w:rsid w:val="00CB7706"/>
    <w:rsid w:val="00CF2B56"/>
    <w:rsid w:val="00CF3854"/>
    <w:rsid w:val="00D014C0"/>
    <w:rsid w:val="00D37466"/>
    <w:rsid w:val="00D5508B"/>
    <w:rsid w:val="00D62004"/>
    <w:rsid w:val="00D664EA"/>
    <w:rsid w:val="00D72A3A"/>
    <w:rsid w:val="00D96DC6"/>
    <w:rsid w:val="00DB2B7C"/>
    <w:rsid w:val="00DC74D8"/>
    <w:rsid w:val="00E1659F"/>
    <w:rsid w:val="00E25AFE"/>
    <w:rsid w:val="00E51B6E"/>
    <w:rsid w:val="00F3087A"/>
    <w:rsid w:val="00F35409"/>
    <w:rsid w:val="00F4745E"/>
    <w:rsid w:val="00F60676"/>
    <w:rsid w:val="00F63059"/>
    <w:rsid w:val="00FF2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2F90DE"/>
  <w15:chartTrackingRefBased/>
  <w15:docId w15:val="{6C476E67-B31D-476E-B826-C850F0CC2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berschrift1">
    <w:name w:val="heading 1"/>
    <w:basedOn w:val="Standard"/>
    <w:next w:val="Standard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semiHidden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semiHidden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semiHidden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Standard"/>
    <w:pPr>
      <w:ind w:left="720" w:hanging="432"/>
    </w:p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numPr>
        <w:numId w:val="30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widowControl/>
      <w:tabs>
        <w:tab w:val="left" w:pos="540"/>
        <w:tab w:val="left" w:pos="1260"/>
      </w:tabs>
      <w:spacing w:after="120"/>
    </w:pPr>
    <w:rPr>
      <w:rFonts w:ascii="Times" w:hAnsi="Times"/>
      <w:i/>
      <w:color w:val="0000FF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paragraph" w:customStyle="1" w:styleId="infoblue0">
    <w:name w:val="infoblue"/>
    <w:basedOn w:val="Standard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Textkrper3">
    <w:name w:val="Body Text 3"/>
    <w:basedOn w:val="Standard"/>
    <w:semiHidden/>
    <w:rPr>
      <w:i/>
      <w:iCs/>
      <w:color w:val="0000FF"/>
      <w:sz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B40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B4085"/>
    <w:rPr>
      <w:rFonts w:ascii="Tahoma" w:hAnsi="Tahoma" w:cs="Tahoma"/>
      <w:sz w:val="16"/>
      <w:szCs w:val="16"/>
      <w:lang w:val="en-US" w:eastAsia="en-US"/>
    </w:rPr>
  </w:style>
  <w:style w:type="paragraph" w:styleId="Listenabsatz">
    <w:name w:val="List Paragraph"/>
    <w:basedOn w:val="Standard"/>
    <w:uiPriority w:val="34"/>
    <w:qFormat/>
    <w:rsid w:val="0079646D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FF2D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er\Buecherei\SoftwareEngineering\Prozesse\openup\openup\core.tech.common.extend_supp\guidances\templates\resources\vision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vision_tpl.dot</Template>
  <TotalTime>0</TotalTime>
  <Pages>1</Pages>
  <Words>71</Words>
  <Characters>454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Vision</vt:lpstr>
      <vt:lpstr>Vision</vt:lpstr>
    </vt:vector>
  </TitlesOfParts>
  <Company>&lt;Company Name&gt;</Company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&lt;Project Name&gt;</dc:subject>
  <dc:creator>Klaus Baer</dc:creator>
  <cp:keywords/>
  <dc:description/>
  <cp:lastModifiedBy>Schneider, Patryk</cp:lastModifiedBy>
  <cp:revision>85</cp:revision>
  <cp:lastPrinted>2022-01-07T17:31:00Z</cp:lastPrinted>
  <dcterms:created xsi:type="dcterms:W3CDTF">2018-09-28T13:56:00Z</dcterms:created>
  <dcterms:modified xsi:type="dcterms:W3CDTF">2022-01-07T17:32:00Z</dcterms:modified>
</cp:coreProperties>
</file>